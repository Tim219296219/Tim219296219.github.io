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67C0" w14:textId="77777777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5DEEC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18D025B7" w14:textId="10CDEF4E" w:rsidR="004F03F5" w:rsidRPr="00A10C09" w:rsidRDefault="008229C6" w:rsidP="00A10C09">
      <w:pPr>
        <w:pStyle w:val="Title"/>
      </w:pPr>
      <w:r>
        <w:t>Tim DAvids</w:t>
      </w:r>
    </w:p>
    <w:p w14:paraId="0443A5CA" w14:textId="3B6D2E41" w:rsidR="004F03F5" w:rsidRDefault="008229C6" w:rsidP="004F03F5">
      <w:pPr>
        <w:pStyle w:val="Subtitle"/>
      </w:pPr>
      <w:r>
        <w:t>APPLICATION DEVELOPER</w:t>
      </w: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294"/>
        <w:gridCol w:w="216"/>
        <w:gridCol w:w="6175"/>
      </w:tblGrid>
      <w:tr w:rsidR="00A24B78" w14:paraId="28E773F7" w14:textId="77777777" w:rsidTr="0033248B">
        <w:trPr>
          <w:trHeight w:val="2038"/>
        </w:trPr>
        <w:tc>
          <w:tcPr>
            <w:tcW w:w="216" w:type="dxa"/>
          </w:tcPr>
          <w:p w14:paraId="323BF4B9" w14:textId="77777777" w:rsidR="00A24B78" w:rsidRPr="00065553" w:rsidRDefault="00A24B78" w:rsidP="00A24B78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41283BD7" w14:textId="77777777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B43BF2D62509471DA3C8CD6688F9F4A9"/>
                </w:placeholder>
                <w:temporary/>
                <w:showingPlcHdr/>
                <w15:appearance w15:val="hidden"/>
              </w:sdtPr>
              <w:sdtContent>
                <w:r w:rsidR="00CE7496" w:rsidRPr="00CE7496">
                  <w:t>Contact</w:t>
                </w:r>
              </w:sdtContent>
            </w:sdt>
          </w:p>
          <w:p w14:paraId="0E9A1A4D" w14:textId="23392CFD" w:rsidR="00A24B78" w:rsidRDefault="008229C6" w:rsidP="00CE7496">
            <w:r>
              <w:t>19 Carnation Square Bridgetown Athlone 7764</w:t>
            </w:r>
          </w:p>
          <w:p w14:paraId="48EFBBD0" w14:textId="21DB05B0" w:rsidR="00A24B78" w:rsidRDefault="008229C6" w:rsidP="00CE7496">
            <w:r>
              <w:t>0682179674</w:t>
            </w:r>
          </w:p>
          <w:p w14:paraId="47BC7520" w14:textId="14F83622" w:rsidR="00A24B78" w:rsidRDefault="008229C6" w:rsidP="00137C2D">
            <w:r>
              <w:t>Timdavids16@gmail.com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23E6324E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5124A078" w14:textId="77777777" w:rsidR="00A24B78" w:rsidRPr="00A24B78" w:rsidRDefault="00000000" w:rsidP="00A24B78">
            <w:pPr>
              <w:pStyle w:val="Heading1"/>
            </w:pPr>
            <w:sdt>
              <w:sdtPr>
                <w:id w:val="425542482"/>
                <w:placeholder>
                  <w:docPart w:val="6ACB6F31BF4242B8A58C9A665EFF439E"/>
                </w:placeholder>
                <w:temporary/>
                <w:showingPlcHdr/>
                <w15:appearance w15:val="hidden"/>
              </w:sdtPr>
              <w:sdtContent>
                <w:r w:rsidR="00A24B78" w:rsidRPr="00A24B78">
                  <w:t>Profile</w:t>
                </w:r>
              </w:sdtContent>
            </w:sdt>
          </w:p>
          <w:p w14:paraId="052CF609" w14:textId="556F06C0" w:rsidR="00A24B78" w:rsidRPr="00311FD2" w:rsidRDefault="008F5298" w:rsidP="00311FD2">
            <w:r>
              <w:t>I</w:t>
            </w:r>
            <w:r w:rsidR="00BD7AFD">
              <w:t xml:space="preserve"> am a </w:t>
            </w:r>
            <w:r w:rsidR="00F82778">
              <w:t>well-performed</w:t>
            </w:r>
            <w:r w:rsidR="00BD7AFD">
              <w:t xml:space="preserve"> worker and eager to give my best towards the work</w:t>
            </w:r>
            <w:r w:rsidR="002B4369">
              <w:t xml:space="preserve"> that</w:t>
            </w:r>
            <w:r w:rsidR="00F82778">
              <w:t xml:space="preserve"> </w:t>
            </w:r>
            <w:r w:rsidR="003C6553">
              <w:t>needs</w:t>
            </w:r>
            <w:r w:rsidR="00F82778">
              <w:t xml:space="preserve"> to be done</w:t>
            </w:r>
            <w:r w:rsidR="00BD7AFD">
              <w:t>. I also see myself as very creative and able to come up with a plan when needed</w:t>
            </w:r>
            <w:r w:rsidR="00020BF7">
              <w:t xml:space="preserve">. I work well under </w:t>
            </w:r>
            <w:r w:rsidR="000F65A5">
              <w:t>pressure,</w:t>
            </w:r>
            <w:r w:rsidR="00020BF7">
              <w:t xml:space="preserve"> and </w:t>
            </w:r>
            <w:r w:rsidR="000F65A5">
              <w:t xml:space="preserve">I am </w:t>
            </w:r>
            <w:r w:rsidR="00020BF7">
              <w:t>always determined to be at my best. I</w:t>
            </w:r>
            <w:r w:rsidR="000F65A5">
              <w:t xml:space="preserve"> have</w:t>
            </w:r>
            <w:r w:rsidR="003C6553">
              <w:t xml:space="preserve"> also</w:t>
            </w:r>
            <w:r w:rsidR="000F65A5">
              <w:t xml:space="preserve"> a lot of experiences to know the importance</w:t>
            </w:r>
            <w:r w:rsidR="00DB0B79">
              <w:t xml:space="preserve"> of being in a working environment.</w:t>
            </w:r>
          </w:p>
        </w:tc>
      </w:tr>
      <w:tr w:rsidR="00CE7496" w14:paraId="233A938D" w14:textId="77777777" w:rsidTr="00CE7496">
        <w:trPr>
          <w:trHeight w:val="8651"/>
        </w:trPr>
        <w:tc>
          <w:tcPr>
            <w:tcW w:w="216" w:type="dxa"/>
          </w:tcPr>
          <w:p w14:paraId="52588327" w14:textId="77777777" w:rsidR="00CE7496" w:rsidRPr="00065553" w:rsidRDefault="00CE7496" w:rsidP="0033248B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28AC4064" w14:textId="77777777" w:rsidR="00CE7496" w:rsidRPr="00065553" w:rsidRDefault="00000000" w:rsidP="0033248B">
            <w:pPr>
              <w:pStyle w:val="Heading1"/>
            </w:pPr>
            <w:sdt>
              <w:sdtPr>
                <w:id w:val="150179177"/>
                <w:placeholder>
                  <w:docPart w:val="E77B1DC52977474099A762AA387A70A2"/>
                </w:placeholder>
                <w:temporary/>
                <w:showingPlcHdr/>
                <w15:appearance w15:val="hidden"/>
              </w:sdtPr>
              <w:sdtContent>
                <w:r w:rsidR="00CE7496" w:rsidRPr="0033248B">
                  <w:t>Education</w:t>
                </w:r>
              </w:sdtContent>
            </w:sdt>
          </w:p>
          <w:p w14:paraId="732F1245" w14:textId="6746047A" w:rsidR="00CE7496" w:rsidRPr="009A7E48" w:rsidRDefault="008229C6" w:rsidP="0033248B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Matric</w:t>
            </w:r>
            <w:r w:rsidR="00CE7496" w:rsidRPr="009A7E48">
              <w:rPr>
                <w:rFonts w:ascii="Book Antiqua" w:hAnsi="Book Antiqua"/>
                <w:b/>
              </w:rPr>
              <w:t xml:space="preserve"> </w:t>
            </w:r>
            <w:r w:rsidR="00CE7496" w:rsidRPr="009A7E48">
              <w:t xml:space="preserve">• </w:t>
            </w:r>
            <w:r>
              <w:t>year 2013</w:t>
            </w:r>
          </w:p>
          <w:p w14:paraId="6FDCC804" w14:textId="5B613CB3" w:rsidR="00CE7496" w:rsidRPr="00064602" w:rsidRDefault="008229C6" w:rsidP="0033248B">
            <w:pPr>
              <w:pStyle w:val="Heading3"/>
            </w:pPr>
            <w:r>
              <w:t>Peak View Secondary School</w:t>
            </w:r>
          </w:p>
          <w:p w14:paraId="03F2317A" w14:textId="7FAA2C1B" w:rsidR="00CE7496" w:rsidRDefault="008229C6" w:rsidP="00CE7496">
            <w:pPr>
              <w:pStyle w:val="Heading3"/>
            </w:pPr>
            <w:r>
              <w:t>Grade 12</w:t>
            </w:r>
          </w:p>
          <w:p w14:paraId="0FCA18BC" w14:textId="09197272" w:rsidR="008229C6" w:rsidRPr="009A7E48" w:rsidRDefault="008229C6" w:rsidP="008229C6">
            <w:pPr>
              <w:pStyle w:val="Heading2"/>
            </w:pPr>
            <w:r>
              <w:t>Higher Certificate NQL5 year 20</w:t>
            </w:r>
            <w:r w:rsidR="00E10C5C">
              <w:t>20</w:t>
            </w:r>
          </w:p>
          <w:p w14:paraId="7D60B7B5" w14:textId="74B316D8" w:rsidR="00CE7496" w:rsidRPr="008229C6" w:rsidRDefault="008229C6" w:rsidP="00CE7496">
            <w:pPr>
              <w:pStyle w:val="Heading3"/>
              <w:rPr>
                <w:b/>
                <w:caps/>
              </w:rPr>
            </w:pPr>
            <w:r>
              <w:rPr>
                <w:b/>
                <w:caps/>
              </w:rPr>
              <w:t>CAPE PENINSULA UNiversity of Technology</w:t>
            </w:r>
          </w:p>
          <w:p w14:paraId="0274A946" w14:textId="4BD3B41F" w:rsidR="00CE7496" w:rsidRDefault="00E10C5C" w:rsidP="0033248B">
            <w:pPr>
              <w:pStyle w:val="Heading2"/>
            </w:pPr>
            <w:r>
              <w:t>APPLICATION DEVELOPMENT DIPLOMA 2026 (still in progress)</w:t>
            </w:r>
          </w:p>
          <w:p w14:paraId="508E8220" w14:textId="300001AE" w:rsidR="00CE7496" w:rsidRDefault="00E10C5C" w:rsidP="00CE7496">
            <w:pPr>
              <w:pStyle w:val="Heading3"/>
              <w:rPr>
                <w:b/>
                <w:caps/>
              </w:rPr>
            </w:pPr>
            <w:r>
              <w:rPr>
                <w:b/>
                <w:caps/>
              </w:rPr>
              <w:t>CAPE PENINSULA UNiversity of Technology</w:t>
            </w:r>
          </w:p>
          <w:p w14:paraId="0622D91A" w14:textId="77777777" w:rsidR="00CE7496" w:rsidRPr="00CE7496" w:rsidRDefault="00CE7496" w:rsidP="00CE7496"/>
          <w:p w14:paraId="01EF6BE7" w14:textId="77777777" w:rsidR="00CE7496" w:rsidRPr="00065553" w:rsidRDefault="00000000" w:rsidP="00CE7496">
            <w:pPr>
              <w:pStyle w:val="Heading1"/>
            </w:pPr>
            <w:sdt>
              <w:sdtPr>
                <w:id w:val="572388028"/>
                <w:placeholder>
                  <w:docPart w:val="2E12875E9FEB4044B18D9CF803A70194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Key Skills</w:t>
                </w:r>
              </w:sdtContent>
            </w:sdt>
          </w:p>
          <w:p w14:paraId="590B2BE6" w14:textId="3B56AB66" w:rsidR="00CE7496" w:rsidRDefault="00E10C5C" w:rsidP="00CE7496">
            <w:r>
              <w:t>Coding</w:t>
            </w:r>
          </w:p>
          <w:p w14:paraId="1C9FEC21" w14:textId="4303BBC9" w:rsidR="00CE7496" w:rsidRDefault="00E10C5C" w:rsidP="00CE7496">
            <w:r>
              <w:t>Data Analyst</w:t>
            </w:r>
          </w:p>
          <w:p w14:paraId="3E3262BD" w14:textId="1CF6B2C6" w:rsidR="00CE7496" w:rsidRDefault="00E10C5C" w:rsidP="00CE7496">
            <w:r>
              <w:t>Professional writing</w:t>
            </w:r>
          </w:p>
          <w:p w14:paraId="2E02C1B5" w14:textId="77777777" w:rsidR="00CE7496" w:rsidRDefault="00000000" w:rsidP="00CE7496">
            <w:sdt>
              <w:sdtPr>
                <w:id w:val="-1170101011"/>
                <w:placeholder>
                  <w:docPart w:val="2C79E596EAA64EDEB68ADA803F6B1DEB"/>
                </w:placeholder>
                <w:temporary/>
                <w:showingPlcHdr/>
                <w15:appearance w15:val="hidden"/>
              </w:sdtPr>
              <w:sdtContent>
                <w:r w:rsidR="00CE7496">
                  <w:t>Excellent communication</w:t>
                </w:r>
              </w:sdtContent>
            </w:sdt>
          </w:p>
          <w:p w14:paraId="3ACDF673" w14:textId="77777777" w:rsidR="00CE7496" w:rsidRDefault="00000000" w:rsidP="00CE7496">
            <w:sdt>
              <w:sdtPr>
                <w:id w:val="-738403032"/>
                <w:placeholder>
                  <w:docPart w:val="3B70EB0D7B95459B97CDE97B95DF46BC"/>
                </w:placeholder>
                <w:temporary/>
                <w:showingPlcHdr/>
                <w15:appearance w15:val="hidden"/>
              </w:sdtPr>
              <w:sdtContent>
                <w:r w:rsidR="00CE7496">
                  <w:t>Organized</w:t>
                </w:r>
              </w:sdtContent>
            </w:sdt>
            <w:r w:rsidR="00CE7496">
              <w:t xml:space="preserve"> </w:t>
            </w:r>
          </w:p>
          <w:p w14:paraId="0A746E60" w14:textId="77777777" w:rsidR="00CE7496" w:rsidRDefault="00CE7496" w:rsidP="00CE7496"/>
          <w:p w14:paraId="2FBB0F20" w14:textId="77777777" w:rsidR="00CE7496" w:rsidRPr="00065553" w:rsidRDefault="00000000" w:rsidP="00CE7496">
            <w:pPr>
              <w:pStyle w:val="Heading1"/>
            </w:pPr>
            <w:sdt>
              <w:sdtPr>
                <w:id w:val="-445079052"/>
                <w:placeholder>
                  <w:docPart w:val="B7935E6DC7B044F2A7D266722620B676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Interests</w:t>
                </w:r>
              </w:sdtContent>
            </w:sdt>
          </w:p>
          <w:p w14:paraId="36400595" w14:textId="6F68413A" w:rsidR="00CE7496" w:rsidRDefault="00E10C5C" w:rsidP="00CE7496">
            <w:r>
              <w:t>Sports</w:t>
            </w:r>
          </w:p>
          <w:p w14:paraId="5122FF7E" w14:textId="2F8AD9E0" w:rsidR="00CE7496" w:rsidRDefault="00E10C5C" w:rsidP="00CE7496">
            <w:r>
              <w:t>Travel</w:t>
            </w:r>
          </w:p>
          <w:p w14:paraId="46B060DC" w14:textId="458BFFBE" w:rsidR="00CE7496" w:rsidRDefault="00E10C5C" w:rsidP="00CE7496">
            <w:r>
              <w:t>Music</w:t>
            </w:r>
          </w:p>
          <w:p w14:paraId="7780BAD3" w14:textId="54D9A407" w:rsidR="00CE7496" w:rsidRDefault="00E10C5C" w:rsidP="00CE7496">
            <w:r>
              <w:t>Hiking</w:t>
            </w:r>
          </w:p>
          <w:p w14:paraId="3BE222D3" w14:textId="4D995B33" w:rsidR="00CE7496" w:rsidRPr="00CE7496" w:rsidRDefault="00EC6E6B" w:rsidP="00CE7496">
            <w:r>
              <w:t>Cooking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6D5ED4D0" w14:textId="77777777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6A17196F" w14:textId="77777777" w:rsidR="00CE7496" w:rsidRPr="00CE7496" w:rsidRDefault="00000000" w:rsidP="00CE7496">
            <w:pPr>
              <w:pStyle w:val="Heading1"/>
            </w:pPr>
            <w:sdt>
              <w:sdtPr>
                <w:id w:val="-1767221959"/>
                <w:placeholder>
                  <w:docPart w:val="7A794C8B0E4D42C4B90B3A5B567EB2A9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CE7496">
                  <w:t>Experience</w:t>
                </w:r>
              </w:sdtContent>
            </w:sdt>
          </w:p>
          <w:p w14:paraId="28216CC8" w14:textId="70116771" w:rsidR="007151E5" w:rsidRPr="0033248B" w:rsidRDefault="004679BE" w:rsidP="007151E5">
            <w:pPr>
              <w:pStyle w:val="Heading2"/>
            </w:pPr>
            <w:r>
              <w:t xml:space="preserve">COding </w:t>
            </w:r>
            <w:r w:rsidR="007151E5">
              <w:t>Pra</w:t>
            </w:r>
            <w:r>
              <w:t>ctice</w:t>
            </w:r>
          </w:p>
          <w:p w14:paraId="255704C2" w14:textId="33C7C541" w:rsidR="007151E5" w:rsidRDefault="004679BE" w:rsidP="007151E5">
            <w:pPr>
              <w:pStyle w:val="Heading3"/>
            </w:pPr>
            <w:r>
              <w:t>C</w:t>
            </w:r>
            <w:r w:rsidR="00F529F5">
              <w:t>APE</w:t>
            </w:r>
            <w:r>
              <w:t xml:space="preserve"> P</w:t>
            </w:r>
            <w:r w:rsidR="00F529F5">
              <w:t>ENIN</w:t>
            </w:r>
            <w:r w:rsidR="00262490">
              <w:t>SULA UNIVERSITY OF CAPE TOWN</w:t>
            </w:r>
          </w:p>
          <w:p w14:paraId="6AAECB54" w14:textId="453DE388" w:rsidR="00262490" w:rsidRDefault="005B260A" w:rsidP="00262490">
            <w:r>
              <w:t>During</w:t>
            </w:r>
            <w:r w:rsidR="00570ED9">
              <w:t xml:space="preserve"> my time at the </w:t>
            </w:r>
            <w:r w:rsidR="00490427">
              <w:t>university,</w:t>
            </w:r>
            <w:r w:rsidR="00570ED9">
              <w:t xml:space="preserve"> I </w:t>
            </w:r>
            <w:r w:rsidR="00490427">
              <w:t>practiced</w:t>
            </w:r>
            <w:r w:rsidR="00F56E28">
              <w:t xml:space="preserve"> and worked on my coding skills using different programs like </w:t>
            </w:r>
            <w:r w:rsidR="00284A57">
              <w:t>NetBeans, IntelliJ</w:t>
            </w:r>
            <w:r w:rsidR="00762052">
              <w:t xml:space="preserve"> and </w:t>
            </w:r>
            <w:r w:rsidR="00284A57">
              <w:t>Vis</w:t>
            </w:r>
            <w:r w:rsidR="00436B1B">
              <w:t>ual Studio</w:t>
            </w:r>
            <w:r w:rsidR="00762052">
              <w:t>.</w:t>
            </w:r>
            <w:r w:rsidR="00490427">
              <w:t xml:space="preserve"> The languages we </w:t>
            </w:r>
            <w:r w:rsidR="00B4032D">
              <w:t xml:space="preserve">used to code on was HTML, Java and </w:t>
            </w:r>
            <w:r w:rsidR="007C10F8">
              <w:t>C# but mostly java</w:t>
            </w:r>
            <w:r w:rsidR="000A6998">
              <w:t xml:space="preserve">. During that </w:t>
            </w:r>
            <w:r w:rsidR="00973813">
              <w:t>time,</w:t>
            </w:r>
            <w:r w:rsidR="000A6998">
              <w:t xml:space="preserve"> I created a Websites</w:t>
            </w:r>
            <w:r w:rsidR="00973813">
              <w:t>, Apps and games. Some of my work I saved you are welcome to take a look</w:t>
            </w:r>
            <w:r w:rsidR="00217491">
              <w:t>.</w:t>
            </w:r>
          </w:p>
          <w:p w14:paraId="4EC2DBF3" w14:textId="77777777" w:rsidR="00217491" w:rsidRDefault="00217491" w:rsidP="00262490"/>
          <w:p w14:paraId="22D40D22" w14:textId="3C008A1A" w:rsidR="007151E5" w:rsidRDefault="00217491" w:rsidP="00217491">
            <w:r>
              <w:t>GITHUB: TimDavids219296219</w:t>
            </w:r>
          </w:p>
          <w:p w14:paraId="2DEAEA0B" w14:textId="77777777" w:rsidR="007151E5" w:rsidRDefault="007151E5" w:rsidP="0033248B">
            <w:pPr>
              <w:pStyle w:val="Heading2"/>
            </w:pPr>
          </w:p>
          <w:p w14:paraId="1337AA7E" w14:textId="3C088534" w:rsidR="00CE7496" w:rsidRPr="0033248B" w:rsidRDefault="00E06DE3" w:rsidP="0033248B">
            <w:pPr>
              <w:pStyle w:val="Heading2"/>
            </w:pPr>
            <w:r>
              <w:t>ARA DEBT COLLECTOR</w:t>
            </w:r>
            <w:r w:rsidR="00CE7496" w:rsidRPr="0033248B">
              <w:t xml:space="preserve"> • </w:t>
            </w:r>
            <w:r w:rsidR="004D6F1A">
              <w:t>MAY 2016 – JULY 2017</w:t>
            </w:r>
          </w:p>
          <w:p w14:paraId="59945E37" w14:textId="3FB9CAC6" w:rsidR="00CE7496" w:rsidRPr="00A63F8D" w:rsidRDefault="004D6F1A" w:rsidP="00CE7496">
            <w:pPr>
              <w:pStyle w:val="Heading3"/>
            </w:pPr>
            <w:r>
              <w:t>ANTHONY RICHARDS &amp; ASSOICIATES CAPE TOWN</w:t>
            </w:r>
          </w:p>
          <w:p w14:paraId="2BEF57E5" w14:textId="2C1370A2" w:rsidR="00CE7496" w:rsidRDefault="00086F73" w:rsidP="0033248B">
            <w:r>
              <w:t xml:space="preserve">My job was basically to call people that have debt </w:t>
            </w:r>
            <w:r w:rsidR="00E110D4">
              <w:t>from</w:t>
            </w:r>
            <w:r w:rsidR="00976651">
              <w:t xml:space="preserve"> the clients that the company was working for</w:t>
            </w:r>
            <w:r w:rsidR="00E110D4">
              <w:t>. We were supposed to</w:t>
            </w:r>
            <w:r w:rsidR="00957CE3">
              <w:t xml:space="preserve"> help educate </w:t>
            </w:r>
            <w:r w:rsidR="00E41B4B">
              <w:t>them about</w:t>
            </w:r>
            <w:r w:rsidR="00957CE3">
              <w:t xml:space="preserve"> the impo</w:t>
            </w:r>
            <w:r w:rsidR="00D05ED4">
              <w:t xml:space="preserve">rtance of settling the debt they owe to the </w:t>
            </w:r>
            <w:r w:rsidR="00224076">
              <w:t>clie</w:t>
            </w:r>
            <w:r w:rsidR="00430C98">
              <w:t>nts</w:t>
            </w:r>
            <w:r w:rsidR="00D05ED4">
              <w:t xml:space="preserve"> and </w:t>
            </w:r>
            <w:r w:rsidR="0047608E">
              <w:t xml:space="preserve">plan </w:t>
            </w:r>
            <w:r w:rsidR="003D7168">
              <w:t xml:space="preserve">either to settle the account or </w:t>
            </w:r>
            <w:r w:rsidR="00430C98">
              <w:t xml:space="preserve">to </w:t>
            </w:r>
            <w:r w:rsidR="003D7168">
              <w:t>make monthly installments towards the remaining balance.</w:t>
            </w:r>
          </w:p>
          <w:p w14:paraId="385ADA67" w14:textId="77777777" w:rsidR="00F2076F" w:rsidRDefault="00F2076F" w:rsidP="0033248B"/>
          <w:p w14:paraId="415B5DB5" w14:textId="64097C3F" w:rsidR="00E41B4B" w:rsidRDefault="00E41B4B" w:rsidP="0033248B">
            <w:r>
              <w:t>Reference: Team leader Selwyn Keswa 073 922 89</w:t>
            </w:r>
            <w:r w:rsidR="00AD7F63">
              <w:t>69</w:t>
            </w:r>
          </w:p>
          <w:p w14:paraId="180BC5F5" w14:textId="77777777" w:rsidR="00A63F8D" w:rsidRPr="00EE2BDB" w:rsidRDefault="00A63F8D" w:rsidP="0033248B"/>
          <w:p w14:paraId="16B612B6" w14:textId="63171AF9" w:rsidR="00CE7496" w:rsidRPr="00A63F8D" w:rsidRDefault="004A26BE" w:rsidP="00CE7496">
            <w:pPr>
              <w:pStyle w:val="Heading2"/>
            </w:pPr>
            <w:r>
              <w:t>CUSTOMER SERVICE REPRESENTATIVE</w:t>
            </w:r>
            <w:r w:rsidR="00CE7496" w:rsidRPr="00A63F8D">
              <w:t xml:space="preserve"> • </w:t>
            </w:r>
            <w:r>
              <w:t>JULY 2017</w:t>
            </w:r>
            <w:r w:rsidR="000F6589">
              <w:t xml:space="preserve"> – September 2018</w:t>
            </w:r>
          </w:p>
          <w:p w14:paraId="61F88743" w14:textId="4FB648E2" w:rsidR="00CE7496" w:rsidRPr="00A63F8D" w:rsidRDefault="004E6A7F" w:rsidP="00A63F8D">
            <w:pPr>
              <w:pStyle w:val="Heading3"/>
            </w:pPr>
            <w:r>
              <w:t xml:space="preserve">IINET </w:t>
            </w:r>
            <w:r w:rsidR="00194A40">
              <w:t>CAPE TOWN</w:t>
            </w:r>
          </w:p>
          <w:p w14:paraId="2ED8768E" w14:textId="153471BF" w:rsidR="003F5E60" w:rsidRDefault="000E324D" w:rsidP="00A63F8D">
            <w:r>
              <w:t>IINET is an internet service provider and m</w:t>
            </w:r>
            <w:r w:rsidR="00697FA4">
              <w:t xml:space="preserve">y </w:t>
            </w:r>
            <w:r w:rsidR="001B7BF5">
              <w:t>responsibility</w:t>
            </w:r>
            <w:r w:rsidR="00CB1EBE">
              <w:t xml:space="preserve"> at the company was to help with the enquiries</w:t>
            </w:r>
            <w:r w:rsidR="001B7BF5">
              <w:t xml:space="preserve"> that the company receives</w:t>
            </w:r>
            <w:r w:rsidR="00CB1EBE">
              <w:t xml:space="preserve">. The clients would call </w:t>
            </w:r>
            <w:r w:rsidR="00AE6B03">
              <w:t>and ask to assist</w:t>
            </w:r>
            <w:r w:rsidR="001B7BF5">
              <w:t xml:space="preserve"> them</w:t>
            </w:r>
            <w:r w:rsidR="00AE6B03">
              <w:t xml:space="preserve"> with </w:t>
            </w:r>
            <w:r w:rsidR="00996AA2">
              <w:t>issues that they have with the servic</w:t>
            </w:r>
            <w:r>
              <w:t>e</w:t>
            </w:r>
            <w:r w:rsidR="00081E67">
              <w:t xml:space="preserve"> they are receiving. The</w:t>
            </w:r>
            <w:r w:rsidR="004D1205">
              <w:t xml:space="preserve"> issues they get are </w:t>
            </w:r>
            <w:r w:rsidR="0075245C">
              <w:t xml:space="preserve">either connection problems or hardware problems that </w:t>
            </w:r>
            <w:r w:rsidR="00692AF3">
              <w:t>affect</w:t>
            </w:r>
            <w:r w:rsidR="00BE1B2A">
              <w:t xml:space="preserve"> </w:t>
            </w:r>
            <w:r w:rsidR="00012099">
              <w:t>their network connection. After hearing the</w:t>
            </w:r>
            <w:r w:rsidR="002F0D6F">
              <w:t xml:space="preserve"> </w:t>
            </w:r>
            <w:r w:rsidR="00692AF3">
              <w:t>complaint,</w:t>
            </w:r>
            <w:r w:rsidR="002F0D6F">
              <w:t xml:space="preserve"> </w:t>
            </w:r>
            <w:r w:rsidR="00EB01A7">
              <w:t>Arrangements</w:t>
            </w:r>
            <w:r w:rsidR="00412E4D">
              <w:t xml:space="preserve"> are made</w:t>
            </w:r>
            <w:r w:rsidR="00EB01A7">
              <w:t xml:space="preserve"> </w:t>
            </w:r>
            <w:r w:rsidR="00692AF3">
              <w:t>to fix their problem and get them connected.</w:t>
            </w:r>
            <w:r w:rsidR="00081E67">
              <w:t xml:space="preserve"> </w:t>
            </w:r>
            <w:r w:rsidR="00412E4D">
              <w:t>There</w:t>
            </w:r>
            <w:r w:rsidR="000B13AF">
              <w:t xml:space="preserve"> were also </w:t>
            </w:r>
            <w:r w:rsidR="000B13AF">
              <w:lastRenderedPageBreak/>
              <w:t xml:space="preserve">billing enquiries </w:t>
            </w:r>
            <w:r w:rsidR="00550015">
              <w:t>that I need</w:t>
            </w:r>
            <w:r w:rsidR="00E10A63">
              <w:t>ed</w:t>
            </w:r>
            <w:r w:rsidR="00550015">
              <w:t xml:space="preserve"> to deal with to ensure they</w:t>
            </w:r>
            <w:r w:rsidR="003F5E60">
              <w:t xml:space="preserve"> stay connected</w:t>
            </w:r>
          </w:p>
          <w:p w14:paraId="1E60B153" w14:textId="77777777" w:rsidR="00F2076F" w:rsidRDefault="00F2076F" w:rsidP="00A63F8D"/>
          <w:p w14:paraId="166A098E" w14:textId="5415E2A7" w:rsidR="00CE7496" w:rsidRDefault="003F5E60" w:rsidP="00A63F8D">
            <w:r>
              <w:t>Reference</w:t>
            </w:r>
            <w:r w:rsidR="003907A1">
              <w:t xml:space="preserve">: IINET Manager Faldielah </w:t>
            </w:r>
            <w:r w:rsidR="007B4786">
              <w:t>Abrahams</w:t>
            </w:r>
            <w:r w:rsidR="003907A1">
              <w:t xml:space="preserve"> 072</w:t>
            </w:r>
            <w:r w:rsidR="007B4786">
              <w:t> 781 1291</w:t>
            </w:r>
            <w:r>
              <w:t xml:space="preserve"> </w:t>
            </w:r>
          </w:p>
          <w:p w14:paraId="7CFD5BDB" w14:textId="77777777" w:rsidR="00A63F8D" w:rsidRDefault="00A63F8D" w:rsidP="00A63F8D"/>
          <w:p w14:paraId="1EB9E782" w14:textId="0E7E247F" w:rsidR="00CE7496" w:rsidRPr="00A63F8D" w:rsidRDefault="00920F3C" w:rsidP="00A63F8D">
            <w:pPr>
              <w:pStyle w:val="Heading2"/>
            </w:pPr>
            <w:r>
              <w:t>ADMINISTRATOR</w:t>
            </w:r>
            <w:r w:rsidR="00CE7496" w:rsidRPr="00A63F8D">
              <w:t xml:space="preserve"> • </w:t>
            </w:r>
            <w:r>
              <w:t xml:space="preserve">AUGUST 2019 </w:t>
            </w:r>
            <w:r w:rsidR="00326B74">
              <w:t>– SEPTEMBER 2023</w:t>
            </w:r>
          </w:p>
          <w:p w14:paraId="5CF31EF2" w14:textId="0952666D" w:rsidR="00CE7496" w:rsidRPr="00A63F8D" w:rsidRDefault="006E3335" w:rsidP="00A63F8D">
            <w:pPr>
              <w:pStyle w:val="Heading3"/>
            </w:pPr>
            <w:r>
              <w:t xml:space="preserve">OLD MUTUAL </w:t>
            </w:r>
            <w:r w:rsidR="00297FC3">
              <w:t>CAPE TOWN</w:t>
            </w:r>
          </w:p>
          <w:p w14:paraId="5D151768" w14:textId="20F0C1BB" w:rsidR="00CE7496" w:rsidRDefault="00E03366" w:rsidP="0033248B">
            <w:r>
              <w:t xml:space="preserve">My duties at </w:t>
            </w:r>
            <w:r w:rsidR="0040220D">
              <w:t xml:space="preserve">the company </w:t>
            </w:r>
            <w:r w:rsidR="008D24B9">
              <w:t>were</w:t>
            </w:r>
            <w:r w:rsidR="0040220D">
              <w:t xml:space="preserve"> </w:t>
            </w:r>
            <w:r w:rsidR="00681C7C">
              <w:t xml:space="preserve">documenting </w:t>
            </w:r>
            <w:r w:rsidR="0040220D">
              <w:t>funeral and death</w:t>
            </w:r>
            <w:r w:rsidR="008A3574">
              <w:t xml:space="preserve"> </w:t>
            </w:r>
            <w:r w:rsidR="0040220D">
              <w:t>claims</w:t>
            </w:r>
            <w:r w:rsidR="00CB32AA">
              <w:t xml:space="preserve"> that we</w:t>
            </w:r>
            <w:r w:rsidR="00E005FE">
              <w:t xml:space="preserve"> </w:t>
            </w:r>
            <w:r w:rsidR="00CB32AA">
              <w:t>received</w:t>
            </w:r>
            <w:r w:rsidR="008A3574">
              <w:t>.</w:t>
            </w:r>
            <w:r w:rsidR="00CB32AA">
              <w:t xml:space="preserve"> Accurately </w:t>
            </w:r>
            <w:r w:rsidR="00741B0F">
              <w:t xml:space="preserve">creating cases on the system </w:t>
            </w:r>
            <w:r w:rsidR="00A15893">
              <w:t>and creating</w:t>
            </w:r>
            <w:r w:rsidR="0047783F">
              <w:t xml:space="preserve"> a </w:t>
            </w:r>
            <w:r w:rsidR="00320C12">
              <w:t xml:space="preserve">file of the </w:t>
            </w:r>
            <w:r w:rsidR="00FE21A9">
              <w:t>progress of the</w:t>
            </w:r>
            <w:r w:rsidR="00934C5B">
              <w:t>se</w:t>
            </w:r>
            <w:r w:rsidR="00FE21A9">
              <w:t xml:space="preserve"> </w:t>
            </w:r>
            <w:r w:rsidR="00934C5B">
              <w:t>claims</w:t>
            </w:r>
            <w:r w:rsidR="00FE21A9">
              <w:t>.</w:t>
            </w:r>
            <w:r w:rsidR="00934C5B">
              <w:t xml:space="preserve"> The </w:t>
            </w:r>
            <w:r w:rsidR="00090E89">
              <w:t xml:space="preserve">claims we received also needed to be validated and </w:t>
            </w:r>
            <w:r w:rsidR="00A15893">
              <w:t>to</w:t>
            </w:r>
            <w:r w:rsidR="00090E89">
              <w:t xml:space="preserve"> do so </w:t>
            </w:r>
            <w:r w:rsidR="00A15893">
              <w:t xml:space="preserve">I needed to </w:t>
            </w:r>
            <w:r w:rsidR="00C77A1E">
              <w:t xml:space="preserve">go through the </w:t>
            </w:r>
            <w:r w:rsidR="00053DB1">
              <w:t>client’s</w:t>
            </w:r>
            <w:r w:rsidR="00C77A1E">
              <w:t xml:space="preserve"> profile and make sure that </w:t>
            </w:r>
            <w:r w:rsidR="001F7856">
              <w:t xml:space="preserve">their claims </w:t>
            </w:r>
            <w:r w:rsidR="00636D67">
              <w:t>correspond</w:t>
            </w:r>
            <w:r w:rsidR="001F7856">
              <w:t xml:space="preserve"> with what </w:t>
            </w:r>
            <w:r w:rsidR="00F6303B">
              <w:t>is in their profile</w:t>
            </w:r>
            <w:r w:rsidR="00451E16">
              <w:t>.</w:t>
            </w:r>
            <w:r w:rsidR="00973BD3">
              <w:t xml:space="preserve"> I worked through </w:t>
            </w:r>
            <w:r w:rsidR="00CF3189">
              <w:t>several</w:t>
            </w:r>
            <w:r w:rsidR="00973BD3">
              <w:t xml:space="preserve"> systems and used many programs </w:t>
            </w:r>
            <w:r w:rsidR="00CC4E04">
              <w:t>to ensure I did my job properly because there were many</w:t>
            </w:r>
            <w:r w:rsidR="00DB5547">
              <w:t xml:space="preserve"> clients with different</w:t>
            </w:r>
            <w:r w:rsidR="00CC4E04">
              <w:t xml:space="preserve"> products that </w:t>
            </w:r>
            <w:r w:rsidR="00830361">
              <w:t xml:space="preserve">needed </w:t>
            </w:r>
            <w:r w:rsidR="00DB5547">
              <w:t>to be assisted</w:t>
            </w:r>
            <w:r w:rsidR="00A11FF2">
              <w:t xml:space="preserve"> with</w:t>
            </w:r>
            <w:r w:rsidR="00DB5547">
              <w:t>.</w:t>
            </w:r>
          </w:p>
          <w:p w14:paraId="7D078004" w14:textId="77777777" w:rsidR="00F2076F" w:rsidRDefault="00F2076F" w:rsidP="0033248B"/>
          <w:p w14:paraId="5CA4AF7B" w14:textId="0F306996" w:rsidR="00CF3189" w:rsidRDefault="00873289" w:rsidP="0033248B">
            <w:r>
              <w:t>Reference: Hayley Haas Manager</w:t>
            </w:r>
            <w:r w:rsidR="00970498">
              <w:t xml:space="preserve"> 082 309 8987</w:t>
            </w:r>
          </w:p>
          <w:p w14:paraId="34B27D4A" w14:textId="4C095A50" w:rsidR="00970498" w:rsidRDefault="00970498" w:rsidP="0033248B">
            <w:r>
              <w:t xml:space="preserve">                   Samanthaline Sass 071 117 6758</w:t>
            </w:r>
          </w:p>
          <w:p w14:paraId="75F71702" w14:textId="6CF7F131" w:rsidR="00DB5547" w:rsidRDefault="00DB5547" w:rsidP="0033248B"/>
        </w:tc>
      </w:tr>
    </w:tbl>
    <w:p w14:paraId="193B4A63" w14:textId="77777777" w:rsidR="004F03F5" w:rsidRPr="004F03F5" w:rsidRDefault="004F03F5" w:rsidP="0002353C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4C1D7" w14:textId="77777777" w:rsidR="00017A7F" w:rsidRDefault="00017A7F" w:rsidP="00F316AD">
      <w:r>
        <w:separator/>
      </w:r>
    </w:p>
  </w:endnote>
  <w:endnote w:type="continuationSeparator" w:id="0">
    <w:p w14:paraId="4F408109" w14:textId="77777777" w:rsidR="00017A7F" w:rsidRDefault="00017A7F" w:rsidP="00F316AD">
      <w:r>
        <w:continuationSeparator/>
      </w:r>
    </w:p>
  </w:endnote>
  <w:endnote w:type="continuationNotice" w:id="1">
    <w:p w14:paraId="2665490A" w14:textId="77777777" w:rsidR="00017A7F" w:rsidRDefault="00017A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F757" w14:textId="77777777" w:rsidR="00017A7F" w:rsidRDefault="00017A7F" w:rsidP="00F316AD">
      <w:r>
        <w:separator/>
      </w:r>
    </w:p>
  </w:footnote>
  <w:footnote w:type="continuationSeparator" w:id="0">
    <w:p w14:paraId="2E98D3D0" w14:textId="77777777" w:rsidR="00017A7F" w:rsidRDefault="00017A7F" w:rsidP="00F316AD">
      <w:r>
        <w:continuationSeparator/>
      </w:r>
    </w:p>
  </w:footnote>
  <w:footnote w:type="continuationNotice" w:id="1">
    <w:p w14:paraId="572A3049" w14:textId="77777777" w:rsidR="00017A7F" w:rsidRDefault="00017A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C6"/>
    <w:rsid w:val="00000AEC"/>
    <w:rsid w:val="00012099"/>
    <w:rsid w:val="00017A7F"/>
    <w:rsid w:val="00020BF7"/>
    <w:rsid w:val="0002353C"/>
    <w:rsid w:val="000238CE"/>
    <w:rsid w:val="000453C1"/>
    <w:rsid w:val="00053DB1"/>
    <w:rsid w:val="00064602"/>
    <w:rsid w:val="00065553"/>
    <w:rsid w:val="00081E67"/>
    <w:rsid w:val="00086F73"/>
    <w:rsid w:val="00090E89"/>
    <w:rsid w:val="000A6998"/>
    <w:rsid w:val="000B13AF"/>
    <w:rsid w:val="000E1D44"/>
    <w:rsid w:val="000E324D"/>
    <w:rsid w:val="000F6589"/>
    <w:rsid w:val="000F65A5"/>
    <w:rsid w:val="00137C2D"/>
    <w:rsid w:val="0015252B"/>
    <w:rsid w:val="0016696C"/>
    <w:rsid w:val="001755F8"/>
    <w:rsid w:val="00186FDF"/>
    <w:rsid w:val="00194350"/>
    <w:rsid w:val="00194A40"/>
    <w:rsid w:val="00197854"/>
    <w:rsid w:val="001A4DBF"/>
    <w:rsid w:val="001B744B"/>
    <w:rsid w:val="001B7BF5"/>
    <w:rsid w:val="001C4A17"/>
    <w:rsid w:val="001F7856"/>
    <w:rsid w:val="0020696E"/>
    <w:rsid w:val="00210701"/>
    <w:rsid w:val="00217491"/>
    <w:rsid w:val="00224076"/>
    <w:rsid w:val="002356A2"/>
    <w:rsid w:val="00260B1C"/>
    <w:rsid w:val="00262490"/>
    <w:rsid w:val="002625D9"/>
    <w:rsid w:val="00271A16"/>
    <w:rsid w:val="002745A5"/>
    <w:rsid w:val="00280DBB"/>
    <w:rsid w:val="00284A57"/>
    <w:rsid w:val="00294052"/>
    <w:rsid w:val="0029770D"/>
    <w:rsid w:val="00297FC3"/>
    <w:rsid w:val="002B4369"/>
    <w:rsid w:val="002D12DA"/>
    <w:rsid w:val="002E654A"/>
    <w:rsid w:val="002F0D6F"/>
    <w:rsid w:val="0030147F"/>
    <w:rsid w:val="003019B2"/>
    <w:rsid w:val="00311FD2"/>
    <w:rsid w:val="00320C12"/>
    <w:rsid w:val="003220F2"/>
    <w:rsid w:val="00326B74"/>
    <w:rsid w:val="0033248B"/>
    <w:rsid w:val="003334FA"/>
    <w:rsid w:val="0034688D"/>
    <w:rsid w:val="00366C2A"/>
    <w:rsid w:val="003907A1"/>
    <w:rsid w:val="003A08F7"/>
    <w:rsid w:val="003C6553"/>
    <w:rsid w:val="003D7168"/>
    <w:rsid w:val="003E7565"/>
    <w:rsid w:val="003F2D42"/>
    <w:rsid w:val="003F5E60"/>
    <w:rsid w:val="0040220D"/>
    <w:rsid w:val="0040233B"/>
    <w:rsid w:val="00412E4D"/>
    <w:rsid w:val="00430C98"/>
    <w:rsid w:val="00436B1B"/>
    <w:rsid w:val="004407A1"/>
    <w:rsid w:val="00446803"/>
    <w:rsid w:val="00451E16"/>
    <w:rsid w:val="004679BE"/>
    <w:rsid w:val="00471FD0"/>
    <w:rsid w:val="00474BF2"/>
    <w:rsid w:val="0047608E"/>
    <w:rsid w:val="0047783F"/>
    <w:rsid w:val="00481994"/>
    <w:rsid w:val="00490427"/>
    <w:rsid w:val="004A26BE"/>
    <w:rsid w:val="004B5F10"/>
    <w:rsid w:val="004D1205"/>
    <w:rsid w:val="004D6F1A"/>
    <w:rsid w:val="004E6A7F"/>
    <w:rsid w:val="004F03F5"/>
    <w:rsid w:val="004F531F"/>
    <w:rsid w:val="00511A6E"/>
    <w:rsid w:val="00550015"/>
    <w:rsid w:val="005630CF"/>
    <w:rsid w:val="00570ED9"/>
    <w:rsid w:val="0057534A"/>
    <w:rsid w:val="00597AD7"/>
    <w:rsid w:val="005B260A"/>
    <w:rsid w:val="005D4014"/>
    <w:rsid w:val="00605A5B"/>
    <w:rsid w:val="00611CD0"/>
    <w:rsid w:val="00636D67"/>
    <w:rsid w:val="00647EE2"/>
    <w:rsid w:val="00681C7C"/>
    <w:rsid w:val="00692AF3"/>
    <w:rsid w:val="00692B82"/>
    <w:rsid w:val="00697FA4"/>
    <w:rsid w:val="006C60E6"/>
    <w:rsid w:val="006E3335"/>
    <w:rsid w:val="006E70D3"/>
    <w:rsid w:val="007127A0"/>
    <w:rsid w:val="007151E5"/>
    <w:rsid w:val="007302D3"/>
    <w:rsid w:val="00741B0F"/>
    <w:rsid w:val="0075245C"/>
    <w:rsid w:val="00762052"/>
    <w:rsid w:val="007A3D57"/>
    <w:rsid w:val="007B0F94"/>
    <w:rsid w:val="007B3957"/>
    <w:rsid w:val="007B4786"/>
    <w:rsid w:val="007C10F8"/>
    <w:rsid w:val="007E305E"/>
    <w:rsid w:val="008229C6"/>
    <w:rsid w:val="00830361"/>
    <w:rsid w:val="0084513D"/>
    <w:rsid w:val="0084569D"/>
    <w:rsid w:val="0084757D"/>
    <w:rsid w:val="00872A76"/>
    <w:rsid w:val="00873289"/>
    <w:rsid w:val="00890B85"/>
    <w:rsid w:val="008A01CE"/>
    <w:rsid w:val="008A3574"/>
    <w:rsid w:val="008B6E66"/>
    <w:rsid w:val="008C5144"/>
    <w:rsid w:val="008D0091"/>
    <w:rsid w:val="008D24B9"/>
    <w:rsid w:val="008F5298"/>
    <w:rsid w:val="009079F3"/>
    <w:rsid w:val="00920F3C"/>
    <w:rsid w:val="00927425"/>
    <w:rsid w:val="00934C5B"/>
    <w:rsid w:val="009463E7"/>
    <w:rsid w:val="009538EE"/>
    <w:rsid w:val="00957CE3"/>
    <w:rsid w:val="00970498"/>
    <w:rsid w:val="00973813"/>
    <w:rsid w:val="00973BD3"/>
    <w:rsid w:val="00976651"/>
    <w:rsid w:val="00996AA2"/>
    <w:rsid w:val="009A7E48"/>
    <w:rsid w:val="009C0059"/>
    <w:rsid w:val="009C0C11"/>
    <w:rsid w:val="009C5165"/>
    <w:rsid w:val="009D1B58"/>
    <w:rsid w:val="009F6F67"/>
    <w:rsid w:val="00A005D6"/>
    <w:rsid w:val="00A03035"/>
    <w:rsid w:val="00A10C09"/>
    <w:rsid w:val="00A11FF2"/>
    <w:rsid w:val="00A125E9"/>
    <w:rsid w:val="00A134EE"/>
    <w:rsid w:val="00A15893"/>
    <w:rsid w:val="00A23870"/>
    <w:rsid w:val="00A24B78"/>
    <w:rsid w:val="00A63F8D"/>
    <w:rsid w:val="00A76A25"/>
    <w:rsid w:val="00A77921"/>
    <w:rsid w:val="00AA3EF7"/>
    <w:rsid w:val="00AC0430"/>
    <w:rsid w:val="00AD7F63"/>
    <w:rsid w:val="00AE6B03"/>
    <w:rsid w:val="00B4032D"/>
    <w:rsid w:val="00B471FA"/>
    <w:rsid w:val="00B575FB"/>
    <w:rsid w:val="00BD7AFD"/>
    <w:rsid w:val="00BE1B2A"/>
    <w:rsid w:val="00BF7B29"/>
    <w:rsid w:val="00C064CA"/>
    <w:rsid w:val="00C1095A"/>
    <w:rsid w:val="00C36587"/>
    <w:rsid w:val="00C464B0"/>
    <w:rsid w:val="00C55791"/>
    <w:rsid w:val="00C55D85"/>
    <w:rsid w:val="00C77A1E"/>
    <w:rsid w:val="00CA2273"/>
    <w:rsid w:val="00CB1EBE"/>
    <w:rsid w:val="00CB32AA"/>
    <w:rsid w:val="00CC4E04"/>
    <w:rsid w:val="00CD008D"/>
    <w:rsid w:val="00CD50FD"/>
    <w:rsid w:val="00CD7F27"/>
    <w:rsid w:val="00CE2B1B"/>
    <w:rsid w:val="00CE4EAB"/>
    <w:rsid w:val="00CE7496"/>
    <w:rsid w:val="00CF1FD7"/>
    <w:rsid w:val="00CF3189"/>
    <w:rsid w:val="00D05DEF"/>
    <w:rsid w:val="00D05ED4"/>
    <w:rsid w:val="00D255E1"/>
    <w:rsid w:val="00D365FA"/>
    <w:rsid w:val="00D47124"/>
    <w:rsid w:val="00D7195D"/>
    <w:rsid w:val="00D834F0"/>
    <w:rsid w:val="00DB0B79"/>
    <w:rsid w:val="00DB5547"/>
    <w:rsid w:val="00DC715A"/>
    <w:rsid w:val="00DD5D7B"/>
    <w:rsid w:val="00DE7CC5"/>
    <w:rsid w:val="00E005FE"/>
    <w:rsid w:val="00E03366"/>
    <w:rsid w:val="00E06DE3"/>
    <w:rsid w:val="00E10A63"/>
    <w:rsid w:val="00E10C5C"/>
    <w:rsid w:val="00E10F01"/>
    <w:rsid w:val="00E110D4"/>
    <w:rsid w:val="00E11608"/>
    <w:rsid w:val="00E40656"/>
    <w:rsid w:val="00E41B4B"/>
    <w:rsid w:val="00E61BAC"/>
    <w:rsid w:val="00E842E3"/>
    <w:rsid w:val="00EB01A7"/>
    <w:rsid w:val="00EB3739"/>
    <w:rsid w:val="00EC6E6B"/>
    <w:rsid w:val="00EE2991"/>
    <w:rsid w:val="00EE2BDB"/>
    <w:rsid w:val="00F012B4"/>
    <w:rsid w:val="00F2076F"/>
    <w:rsid w:val="00F316AD"/>
    <w:rsid w:val="00F42EBA"/>
    <w:rsid w:val="00F4501B"/>
    <w:rsid w:val="00F4615D"/>
    <w:rsid w:val="00F529F5"/>
    <w:rsid w:val="00F56E28"/>
    <w:rsid w:val="00F6303B"/>
    <w:rsid w:val="00F7416C"/>
    <w:rsid w:val="00F82778"/>
    <w:rsid w:val="00F91E10"/>
    <w:rsid w:val="00FB34EE"/>
    <w:rsid w:val="00FC78EE"/>
    <w:rsid w:val="00FE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505531"/>
  <w15:chartTrackingRefBased/>
  <w15:docId w15:val="{1F7B4535-1CBB-4BA5-AADF-98A03BA1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3BF2D62509471DA3C8CD6688F9F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EDA55-0511-4BA8-B996-CC0CA0CC8DBE}"/>
      </w:docPartPr>
      <w:docPartBody>
        <w:p w:rsidR="00C2264F" w:rsidRDefault="00C2264F">
          <w:pPr>
            <w:pStyle w:val="B43BF2D62509471DA3C8CD6688F9F4A9"/>
          </w:pPr>
          <w:r w:rsidRPr="00CE7496">
            <w:t>Contact</w:t>
          </w:r>
        </w:p>
      </w:docPartBody>
    </w:docPart>
    <w:docPart>
      <w:docPartPr>
        <w:name w:val="6ACB6F31BF4242B8A58C9A665EFF4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F80F1-2CD7-4346-9C13-07ADFD0969F4}"/>
      </w:docPartPr>
      <w:docPartBody>
        <w:p w:rsidR="00C2264F" w:rsidRDefault="00C2264F">
          <w:pPr>
            <w:pStyle w:val="6ACB6F31BF4242B8A58C9A665EFF439E"/>
          </w:pPr>
          <w:r w:rsidRPr="00A24B78">
            <w:t>Profile</w:t>
          </w:r>
        </w:p>
      </w:docPartBody>
    </w:docPart>
    <w:docPart>
      <w:docPartPr>
        <w:name w:val="E77B1DC52977474099A762AA387A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81F29-B004-4634-A2E8-27501CC062EE}"/>
      </w:docPartPr>
      <w:docPartBody>
        <w:p w:rsidR="00C2264F" w:rsidRDefault="00C2264F">
          <w:pPr>
            <w:pStyle w:val="E77B1DC52977474099A762AA387A70A2"/>
          </w:pPr>
          <w:r w:rsidRPr="0033248B">
            <w:t>Education</w:t>
          </w:r>
        </w:p>
      </w:docPartBody>
    </w:docPart>
    <w:docPart>
      <w:docPartPr>
        <w:name w:val="2E12875E9FEB4044B18D9CF803A70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D25B2-7687-45F5-A92F-55F2041FB77B}"/>
      </w:docPartPr>
      <w:docPartBody>
        <w:p w:rsidR="00C2264F" w:rsidRDefault="00C2264F">
          <w:pPr>
            <w:pStyle w:val="2E12875E9FEB4044B18D9CF803A70194"/>
          </w:pPr>
          <w:r w:rsidRPr="00065553">
            <w:t>Key Skills</w:t>
          </w:r>
        </w:p>
      </w:docPartBody>
    </w:docPart>
    <w:docPart>
      <w:docPartPr>
        <w:name w:val="2C79E596EAA64EDEB68ADA803F6B1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FD431-ABFA-453A-AAD0-9CF2423F62DA}"/>
      </w:docPartPr>
      <w:docPartBody>
        <w:p w:rsidR="00C2264F" w:rsidRDefault="00C2264F">
          <w:pPr>
            <w:pStyle w:val="2C79E596EAA64EDEB68ADA803F6B1DEB"/>
          </w:pPr>
          <w:r>
            <w:t>Excellent communication</w:t>
          </w:r>
        </w:p>
      </w:docPartBody>
    </w:docPart>
    <w:docPart>
      <w:docPartPr>
        <w:name w:val="3B70EB0D7B95459B97CDE97B95DF4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2A106-68EE-47EB-8A69-B84996AF28E9}"/>
      </w:docPartPr>
      <w:docPartBody>
        <w:p w:rsidR="00C2264F" w:rsidRDefault="00C2264F">
          <w:pPr>
            <w:pStyle w:val="3B70EB0D7B95459B97CDE97B95DF46BC"/>
          </w:pPr>
          <w:r>
            <w:t>Organized</w:t>
          </w:r>
        </w:p>
      </w:docPartBody>
    </w:docPart>
    <w:docPart>
      <w:docPartPr>
        <w:name w:val="B7935E6DC7B044F2A7D266722620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65833-4ADF-4114-8617-8F7AFEA18295}"/>
      </w:docPartPr>
      <w:docPartBody>
        <w:p w:rsidR="00C2264F" w:rsidRDefault="00C2264F">
          <w:pPr>
            <w:pStyle w:val="B7935E6DC7B044F2A7D266722620B676"/>
          </w:pPr>
          <w:r w:rsidRPr="00065553">
            <w:t>Interests</w:t>
          </w:r>
        </w:p>
      </w:docPartBody>
    </w:docPart>
    <w:docPart>
      <w:docPartPr>
        <w:name w:val="7A794C8B0E4D42C4B90B3A5B567EB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EC7F4-812D-4ED1-82E0-EEE3C7CE9F30}"/>
      </w:docPartPr>
      <w:docPartBody>
        <w:p w:rsidR="00C2264F" w:rsidRDefault="00C2264F">
          <w:pPr>
            <w:pStyle w:val="7A794C8B0E4D42C4B90B3A5B567EB2A9"/>
          </w:pPr>
          <w:r w:rsidRPr="00CE749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87"/>
    <w:rsid w:val="002625D9"/>
    <w:rsid w:val="0030147F"/>
    <w:rsid w:val="005D4014"/>
    <w:rsid w:val="007E305E"/>
    <w:rsid w:val="00832F87"/>
    <w:rsid w:val="00B249D9"/>
    <w:rsid w:val="00C17488"/>
    <w:rsid w:val="00C2264F"/>
    <w:rsid w:val="00F5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3BF2D62509471DA3C8CD6688F9F4A9">
    <w:name w:val="B43BF2D62509471DA3C8CD6688F9F4A9"/>
  </w:style>
  <w:style w:type="paragraph" w:customStyle="1" w:styleId="6ACB6F31BF4242B8A58C9A665EFF439E">
    <w:name w:val="6ACB6F31BF4242B8A58C9A665EFF439E"/>
  </w:style>
  <w:style w:type="paragraph" w:customStyle="1" w:styleId="E77B1DC52977474099A762AA387A70A2">
    <w:name w:val="E77B1DC52977474099A762AA387A70A2"/>
  </w:style>
  <w:style w:type="paragraph" w:customStyle="1" w:styleId="2E12875E9FEB4044B18D9CF803A70194">
    <w:name w:val="2E12875E9FEB4044B18D9CF803A70194"/>
  </w:style>
  <w:style w:type="paragraph" w:customStyle="1" w:styleId="2C79E596EAA64EDEB68ADA803F6B1DEB">
    <w:name w:val="2C79E596EAA64EDEB68ADA803F6B1DEB"/>
  </w:style>
  <w:style w:type="paragraph" w:customStyle="1" w:styleId="3B70EB0D7B95459B97CDE97B95DF46BC">
    <w:name w:val="3B70EB0D7B95459B97CDE97B95DF46BC"/>
  </w:style>
  <w:style w:type="paragraph" w:customStyle="1" w:styleId="B7935E6DC7B044F2A7D266722620B676">
    <w:name w:val="B7935E6DC7B044F2A7D266722620B676"/>
  </w:style>
  <w:style w:type="paragraph" w:customStyle="1" w:styleId="7A794C8B0E4D42C4B90B3A5B567EB2A9">
    <w:name w:val="7A794C8B0E4D42C4B90B3A5B567EB2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5926A-D910-4AE1-BBC9-5115B8B5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AB396E-6226-4C7B-B1DD-E1047701B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5C8826-FAE8-45D8-8293-DB168F651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</Template>
  <TotalTime>54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Tim Davids</cp:lastModifiedBy>
  <cp:revision>18</cp:revision>
  <dcterms:created xsi:type="dcterms:W3CDTF">2026-04-02T16:24:00Z</dcterms:created>
  <dcterms:modified xsi:type="dcterms:W3CDTF">2026-04-02T17:22:00Z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